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09EDC" w14:textId="141AFD61" w:rsidR="0094265A" w:rsidRPr="0094265A" w:rsidRDefault="0094265A" w:rsidP="0094265A">
      <w:pPr>
        <w:tabs>
          <w:tab w:val="left" w:pos="3653"/>
        </w:tabs>
        <w:ind w:left="990" w:right="1260"/>
        <w:jc w:val="center"/>
        <w:rPr>
          <w:b/>
          <w:bCs/>
        </w:rPr>
      </w:pPr>
      <w:r w:rsidRPr="0094265A">
        <w:rPr>
          <w:b/>
          <w:bCs/>
        </w:rPr>
        <w:t>Questions for Follow Up Survey for Business Health Check</w:t>
      </w:r>
    </w:p>
    <w:p w14:paraId="390D5C97" w14:textId="77777777" w:rsidR="0094265A" w:rsidRDefault="0094265A" w:rsidP="0094265A">
      <w:pPr>
        <w:tabs>
          <w:tab w:val="left" w:pos="3653"/>
        </w:tabs>
        <w:ind w:left="990" w:right="1260"/>
      </w:pPr>
    </w:p>
    <w:p w14:paraId="7BECA82D" w14:textId="77777777" w:rsidR="0094265A" w:rsidRDefault="0094265A" w:rsidP="0094265A">
      <w:pPr>
        <w:tabs>
          <w:tab w:val="left" w:pos="3653"/>
        </w:tabs>
        <w:ind w:left="990" w:right="1260"/>
      </w:pPr>
    </w:p>
    <w:p w14:paraId="6F731708" w14:textId="77777777" w:rsidR="0094265A" w:rsidRDefault="0094265A" w:rsidP="0094265A">
      <w:pPr>
        <w:tabs>
          <w:tab w:val="left" w:pos="3653"/>
        </w:tabs>
        <w:ind w:left="990" w:right="1260"/>
      </w:pPr>
      <w:r>
        <w:t>Stephanie and team.</w:t>
      </w:r>
    </w:p>
    <w:p w14:paraId="2CB0B605" w14:textId="77777777" w:rsidR="0094265A" w:rsidRDefault="0094265A" w:rsidP="0094265A">
      <w:pPr>
        <w:tabs>
          <w:tab w:val="left" w:pos="3653"/>
        </w:tabs>
        <w:ind w:left="990" w:right="1260"/>
      </w:pPr>
    </w:p>
    <w:p w14:paraId="430DD9DA" w14:textId="42639BA4" w:rsidR="005C64D1" w:rsidRDefault="0094265A" w:rsidP="0094265A">
      <w:pPr>
        <w:tabs>
          <w:tab w:val="left" w:pos="3653"/>
        </w:tabs>
        <w:ind w:left="990" w:right="1260"/>
      </w:pPr>
      <w:r>
        <w:t>Thank you so much for what you are doing on this project. I hope you are all getting a lot out of the discovery and planning process. As promised, I have developed a few questions for the follow up survey for users.</w:t>
      </w:r>
    </w:p>
    <w:p w14:paraId="604B00B2" w14:textId="3866987D" w:rsidR="0094265A" w:rsidRDefault="0094265A" w:rsidP="0094265A">
      <w:pPr>
        <w:tabs>
          <w:tab w:val="left" w:pos="3653"/>
        </w:tabs>
        <w:ind w:left="990" w:right="1260"/>
      </w:pPr>
    </w:p>
    <w:p w14:paraId="52F4B57F" w14:textId="3B74E3A4" w:rsidR="0094265A" w:rsidRDefault="0094265A" w:rsidP="0094265A">
      <w:pPr>
        <w:pStyle w:val="ListParagraph"/>
        <w:numPr>
          <w:ilvl w:val="0"/>
          <w:numId w:val="1"/>
        </w:numPr>
        <w:tabs>
          <w:tab w:val="left" w:pos="3653"/>
        </w:tabs>
        <w:ind w:right="1260"/>
      </w:pPr>
      <w:r>
        <w:t>Did you have difficulty answering any of the questions while taking the assessment?</w:t>
      </w:r>
    </w:p>
    <w:p w14:paraId="5C032238" w14:textId="5B6663E1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Yes, there were many terms that I did not recognize.</w:t>
      </w:r>
    </w:p>
    <w:p w14:paraId="0212A3EE" w14:textId="184DE2A6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Yes, I felt many of the questions did not pertain to my business.</w:t>
      </w:r>
    </w:p>
    <w:p w14:paraId="7EFCC77A" w14:textId="5FBA4E3D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No, it was straightforward and easy.</w:t>
      </w:r>
      <w:r>
        <w:br/>
      </w:r>
    </w:p>
    <w:p w14:paraId="0583F44E" w14:textId="5C615D95" w:rsidR="0094265A" w:rsidRDefault="0094265A" w:rsidP="0094265A">
      <w:pPr>
        <w:pStyle w:val="ListParagraph"/>
        <w:numPr>
          <w:ilvl w:val="0"/>
          <w:numId w:val="1"/>
        </w:numPr>
        <w:tabs>
          <w:tab w:val="left" w:pos="3653"/>
        </w:tabs>
        <w:ind w:right="1260"/>
      </w:pPr>
      <w:r>
        <w:t>Did the assessment program run smoothly?</w:t>
      </w:r>
    </w:p>
    <w:p w14:paraId="30169AC9" w14:textId="2CF874E2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Yes</w:t>
      </w:r>
    </w:p>
    <w:p w14:paraId="7DED4C50" w14:textId="77777777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No</w:t>
      </w:r>
    </w:p>
    <w:p w14:paraId="52A8D9FE" w14:textId="4333E8C3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If no, what issues did you encounter? ___________________________________</w:t>
      </w:r>
      <w:r>
        <w:br/>
      </w:r>
    </w:p>
    <w:p w14:paraId="399FCF0D" w14:textId="1EC73DB2" w:rsidR="0094265A" w:rsidRDefault="0094265A" w:rsidP="0094265A">
      <w:pPr>
        <w:pStyle w:val="ListParagraph"/>
        <w:numPr>
          <w:ilvl w:val="0"/>
          <w:numId w:val="1"/>
        </w:numPr>
        <w:tabs>
          <w:tab w:val="left" w:pos="3653"/>
        </w:tabs>
        <w:ind w:right="1260"/>
      </w:pPr>
      <w:r>
        <w:t>Were there any surprises encountered while taking the assessment?</w:t>
      </w:r>
    </w:p>
    <w:p w14:paraId="5C969859" w14:textId="1428510D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Yes, some of the questions addressed areas I did not even think about in my business</w:t>
      </w:r>
    </w:p>
    <w:p w14:paraId="69BA2ACC" w14:textId="7388AC67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Yes, I started to realize how many gaps I had in my business infrastructure</w:t>
      </w:r>
    </w:p>
    <w:p w14:paraId="5D4AE7B9" w14:textId="454C3585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No</w:t>
      </w:r>
      <w:r>
        <w:br/>
      </w:r>
    </w:p>
    <w:p w14:paraId="17AE1B71" w14:textId="384C3F3F" w:rsidR="0094265A" w:rsidRDefault="0094265A" w:rsidP="0094265A">
      <w:pPr>
        <w:pStyle w:val="ListParagraph"/>
        <w:numPr>
          <w:ilvl w:val="0"/>
          <w:numId w:val="1"/>
        </w:numPr>
        <w:tabs>
          <w:tab w:val="left" w:pos="3653"/>
        </w:tabs>
        <w:ind w:right="1260"/>
      </w:pPr>
      <w:r>
        <w:t>What was your overall feedback on the scoring you received?</w:t>
      </w:r>
    </w:p>
    <w:p w14:paraId="602325A2" w14:textId="52CD0C67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Surprised</w:t>
      </w:r>
    </w:p>
    <w:p w14:paraId="1F61AC28" w14:textId="4E6F41CD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Disappointed</w:t>
      </w:r>
    </w:p>
    <w:p w14:paraId="1D3C354F" w14:textId="623BFBA3" w:rsidR="0094265A" w:rsidRDefault="0094265A" w:rsidP="0094265A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I don’t agree with it</w:t>
      </w:r>
      <w:r>
        <w:br/>
      </w:r>
    </w:p>
    <w:p w14:paraId="32318065" w14:textId="14CECEB6" w:rsidR="0094265A" w:rsidRDefault="0094265A" w:rsidP="0094265A">
      <w:pPr>
        <w:pStyle w:val="ListParagraph"/>
        <w:numPr>
          <w:ilvl w:val="0"/>
          <w:numId w:val="1"/>
        </w:numPr>
        <w:tabs>
          <w:tab w:val="left" w:pos="3653"/>
        </w:tabs>
        <w:ind w:right="1260"/>
      </w:pPr>
      <w:r>
        <w:t xml:space="preserve">What did you think of the </w:t>
      </w:r>
      <w:r w:rsidR="00BF59E7">
        <w:t>solutions provided in the final scoring report?</w:t>
      </w:r>
    </w:p>
    <w:p w14:paraId="5CDCC853" w14:textId="40CC6ACD" w:rsidR="00BF59E7" w:rsidRDefault="00BF59E7" w:rsidP="00BF59E7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Good</w:t>
      </w:r>
    </w:p>
    <w:p w14:paraId="7D29FF1B" w14:textId="5A05AEBC" w:rsidR="00BF59E7" w:rsidRDefault="00BF59E7" w:rsidP="00BF59E7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Could be more specific</w:t>
      </w:r>
    </w:p>
    <w:p w14:paraId="270D4B46" w14:textId="3990CA78" w:rsidR="00BF59E7" w:rsidRDefault="00BF59E7" w:rsidP="00BF59E7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I didn’t understand what to do next</w:t>
      </w:r>
      <w:r>
        <w:br/>
      </w:r>
    </w:p>
    <w:p w14:paraId="02B42335" w14:textId="76FAA368" w:rsidR="00BF59E7" w:rsidRDefault="00BF59E7" w:rsidP="00BF59E7">
      <w:pPr>
        <w:pStyle w:val="ListParagraph"/>
        <w:numPr>
          <w:ilvl w:val="0"/>
          <w:numId w:val="1"/>
        </w:numPr>
        <w:tabs>
          <w:tab w:val="left" w:pos="3653"/>
        </w:tabs>
        <w:ind w:right="1260"/>
      </w:pPr>
      <w:r>
        <w:t>Would you be willing to sit down for a 1-on-1 consult to review the scoring in each of the 20 different Key Performance Indicator Sections?</w:t>
      </w:r>
    </w:p>
    <w:p w14:paraId="085BBAC8" w14:textId="55939DC4" w:rsidR="00BF59E7" w:rsidRDefault="00BF59E7" w:rsidP="00BF59E7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Yes</w:t>
      </w:r>
    </w:p>
    <w:p w14:paraId="1B18480A" w14:textId="77D89DC3" w:rsidR="00BF59E7" w:rsidRPr="00783B05" w:rsidRDefault="00BF59E7" w:rsidP="00BF59E7">
      <w:pPr>
        <w:pStyle w:val="ListParagraph"/>
        <w:numPr>
          <w:ilvl w:val="1"/>
          <w:numId w:val="1"/>
        </w:numPr>
        <w:tabs>
          <w:tab w:val="left" w:pos="3653"/>
        </w:tabs>
        <w:ind w:right="1260"/>
      </w:pPr>
      <w:r>
        <w:t>No</w:t>
      </w:r>
    </w:p>
    <w:sectPr w:rsidR="00BF59E7" w:rsidRPr="00783B05" w:rsidSect="000779FD">
      <w:headerReference w:type="default" r:id="rId7"/>
      <w:pgSz w:w="12240" w:h="15840"/>
      <w:pgMar w:top="433" w:right="720" w:bottom="720" w:left="72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9FDB5" w14:textId="77777777" w:rsidR="00B457DF" w:rsidRDefault="00B457DF">
      <w:r>
        <w:separator/>
      </w:r>
    </w:p>
  </w:endnote>
  <w:endnote w:type="continuationSeparator" w:id="0">
    <w:p w14:paraId="3DFADB6E" w14:textId="77777777" w:rsidR="00B457DF" w:rsidRDefault="00B4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pyrus">
    <w:panose1 w:val="020B0602040200020303"/>
    <w:charset w:val="4D"/>
    <w:family w:val="swiss"/>
    <w:pitch w:val="variable"/>
    <w:sig w:usb0="A000007F" w:usb1="4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60214" w14:textId="77777777" w:rsidR="00B457DF" w:rsidRDefault="00B457DF">
      <w:r>
        <w:separator/>
      </w:r>
    </w:p>
  </w:footnote>
  <w:footnote w:type="continuationSeparator" w:id="0">
    <w:p w14:paraId="05A5E953" w14:textId="77777777" w:rsidR="00B457DF" w:rsidRDefault="00B45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C819E" w14:textId="77777777" w:rsidR="005C64D1" w:rsidRDefault="00F03258">
    <w:r>
      <w:rPr>
        <w:rFonts w:ascii="Papyrus" w:hAnsi="Papyrus"/>
        <w:i/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46651A" wp14:editId="3FA1954D">
              <wp:simplePos x="0" y="0"/>
              <wp:positionH relativeFrom="column">
                <wp:posOffset>4586605</wp:posOffset>
              </wp:positionH>
              <wp:positionV relativeFrom="paragraph">
                <wp:posOffset>118745</wp:posOffset>
              </wp:positionV>
              <wp:extent cx="1887855" cy="91440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87855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C1A315" w14:textId="77777777" w:rsidR="005C64D1" w:rsidRPr="00CA3B31" w:rsidRDefault="00B457DF" w:rsidP="000779FD">
                          <w:pPr>
                            <w:jc w:val="right"/>
                            <w:rPr>
                              <w:rFonts w:ascii="Arial" w:hAnsi="Arial"/>
                              <w:sz w:val="18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Calibri" w:hAnsi="Calibri"/>
                                <w:b/>
                                <w:bCs/>
                                <w:caps/>
                                <w:color w:val="595959" w:themeColor="text1" w:themeTint="A6"/>
                                <w:sz w:val="18"/>
                              </w:rPr>
                              <w:alias w:val="Title"/>
                              <w:id w:val="8722973"/>
                              <w:placeholder>
                                <w:docPart w:val="87DFDECB5F7FEB4E90E31C5D3DFF4464"/>
                              </w:placeholder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 w:rsidR="005C64D1" w:rsidRPr="00CA3B31">
                                <w:rPr>
                                  <w:rFonts w:ascii="Arial" w:hAnsi="Arial"/>
                                  <w:sz w:val="18"/>
                                  <w:szCs w:val="20"/>
                                </w:rPr>
                                <w:t xml:space="preserve">10151 University Boulevard </w:t>
                              </w:r>
                              <w:r w:rsidR="005C64D1">
                                <w:rPr>
                                  <w:rFonts w:ascii="Arial" w:hAnsi="Arial"/>
                                  <w:sz w:val="18"/>
                                  <w:szCs w:val="20"/>
                                </w:rPr>
                                <w:t xml:space="preserve">      </w:t>
                              </w:r>
                            </w:sdtContent>
                          </w:sdt>
                          <w:r w:rsidR="005C64D1" w:rsidRPr="00CA3B31">
                            <w:rPr>
                              <w:rFonts w:ascii="Arial" w:hAnsi="Arial"/>
                              <w:sz w:val="18"/>
                              <w:szCs w:val="20"/>
                            </w:rPr>
                            <w:t>Suite 346,</w:t>
                          </w:r>
                        </w:p>
                        <w:p w14:paraId="5A9A41DB" w14:textId="77777777" w:rsidR="005C64D1" w:rsidRPr="00CA3B31" w:rsidRDefault="005C64D1" w:rsidP="000779FD">
                          <w:pPr>
                            <w:jc w:val="right"/>
                            <w:rPr>
                              <w:rFonts w:ascii="Arial" w:hAnsi="Arial"/>
                              <w:sz w:val="18"/>
                              <w:szCs w:val="20"/>
                            </w:rPr>
                          </w:pPr>
                          <w:r w:rsidRPr="00CA3B31">
                            <w:rPr>
                              <w:rFonts w:ascii="Arial" w:hAnsi="Arial"/>
                              <w:sz w:val="18"/>
                              <w:szCs w:val="20"/>
                            </w:rPr>
                            <w:t>Orlando, Florida 32817</w:t>
                          </w:r>
                        </w:p>
                        <w:p w14:paraId="6ADD57AE" w14:textId="77777777" w:rsidR="005C64D1" w:rsidRPr="00CA3B31" w:rsidRDefault="005C64D1" w:rsidP="000779FD">
                          <w:pPr>
                            <w:jc w:val="right"/>
                            <w:rPr>
                              <w:rFonts w:ascii="Arial" w:hAnsi="Arial"/>
                              <w:sz w:val="18"/>
                              <w:szCs w:val="20"/>
                            </w:rPr>
                          </w:pPr>
                          <w:r w:rsidRPr="00CA3B31">
                            <w:rPr>
                              <w:rFonts w:ascii="Arial" w:hAnsi="Arial"/>
                              <w:sz w:val="18"/>
                              <w:szCs w:val="20"/>
                            </w:rPr>
                            <w:t xml:space="preserve">407.405.6410 </w:t>
                          </w:r>
                        </w:p>
                        <w:p w14:paraId="4879A858" w14:textId="77777777" w:rsidR="005C64D1" w:rsidRPr="00CA3B31" w:rsidRDefault="005C64D1" w:rsidP="000779FD">
                          <w:pPr>
                            <w:jc w:val="right"/>
                            <w:rPr>
                              <w:rFonts w:ascii="Arial" w:hAnsi="Arial"/>
                              <w:sz w:val="18"/>
                              <w:szCs w:val="20"/>
                            </w:rPr>
                          </w:pPr>
                          <w:r w:rsidRPr="00CA3B31">
                            <w:rPr>
                              <w:rFonts w:ascii="Arial" w:hAnsi="Arial"/>
                              <w:sz w:val="18"/>
                              <w:szCs w:val="20"/>
                            </w:rPr>
                            <w:t>407.749.0648 (Fax)</w:t>
                          </w:r>
                        </w:p>
                        <w:p w14:paraId="7E3C14CD" w14:textId="77777777" w:rsidR="005C64D1" w:rsidRDefault="005C64D1" w:rsidP="005C64D1"/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4665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61.15pt;margin-top:9.35pt;width:148.65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" filled="f" stroked="f">
              <v:path arrowok="t"/>
              <v:textbox inset=",7.2pt,,7.2pt">
                <w:txbxContent>
                  <w:p w14:paraId="77C1A315" w14:textId="77777777" w:rsidR="005C64D1" w:rsidRPr="00CA3B31" w:rsidRDefault="00B457DF" w:rsidP="000779FD">
                    <w:pPr>
                      <w:jc w:val="right"/>
                      <w:rPr>
                        <w:rFonts w:ascii="Arial" w:hAnsi="Arial"/>
                        <w:sz w:val="18"/>
                        <w:szCs w:val="20"/>
                      </w:rPr>
                    </w:pPr>
                    <w:sdt>
                      <w:sdtPr>
                        <w:rPr>
                          <w:rFonts w:ascii="Calibri" w:hAnsi="Calibri"/>
                          <w:b/>
                          <w:bCs/>
                          <w:caps/>
                          <w:color w:val="595959" w:themeColor="text1" w:themeTint="A6"/>
                          <w:sz w:val="18"/>
                        </w:rPr>
                        <w:alias w:val="Title"/>
                        <w:id w:val="8722973"/>
                        <w:placeholder>
                          <w:docPart w:val="87DFDECB5F7FEB4E90E31C5D3DFF4464"/>
                        </w:placeholder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r w:rsidR="005C64D1" w:rsidRPr="00CA3B31">
                          <w:rPr>
                            <w:rFonts w:ascii="Arial" w:hAnsi="Arial"/>
                            <w:sz w:val="18"/>
                            <w:szCs w:val="20"/>
                          </w:rPr>
                          <w:t xml:space="preserve">10151 University Boulevard </w:t>
                        </w:r>
                        <w:r w:rsidR="005C64D1">
                          <w:rPr>
                            <w:rFonts w:ascii="Arial" w:hAnsi="Arial"/>
                            <w:sz w:val="18"/>
                            <w:szCs w:val="20"/>
                          </w:rPr>
                          <w:t xml:space="preserve">      </w:t>
                        </w:r>
                      </w:sdtContent>
                    </w:sdt>
                    <w:r w:rsidR="005C64D1" w:rsidRPr="00CA3B31">
                      <w:rPr>
                        <w:rFonts w:ascii="Arial" w:hAnsi="Arial"/>
                        <w:sz w:val="18"/>
                        <w:szCs w:val="20"/>
                      </w:rPr>
                      <w:t>Suite 346,</w:t>
                    </w:r>
                  </w:p>
                  <w:p w14:paraId="5A9A41DB" w14:textId="77777777" w:rsidR="005C64D1" w:rsidRPr="00CA3B31" w:rsidRDefault="005C64D1" w:rsidP="000779FD">
                    <w:pPr>
                      <w:jc w:val="right"/>
                      <w:rPr>
                        <w:rFonts w:ascii="Arial" w:hAnsi="Arial"/>
                        <w:sz w:val="18"/>
                        <w:szCs w:val="20"/>
                      </w:rPr>
                    </w:pPr>
                    <w:r w:rsidRPr="00CA3B31">
                      <w:rPr>
                        <w:rFonts w:ascii="Arial" w:hAnsi="Arial"/>
                        <w:sz w:val="18"/>
                        <w:szCs w:val="20"/>
                      </w:rPr>
                      <w:t>Orlando, Florida 32817</w:t>
                    </w:r>
                  </w:p>
                  <w:p w14:paraId="6ADD57AE" w14:textId="77777777" w:rsidR="005C64D1" w:rsidRPr="00CA3B31" w:rsidRDefault="005C64D1" w:rsidP="000779FD">
                    <w:pPr>
                      <w:jc w:val="right"/>
                      <w:rPr>
                        <w:rFonts w:ascii="Arial" w:hAnsi="Arial"/>
                        <w:sz w:val="18"/>
                        <w:szCs w:val="20"/>
                      </w:rPr>
                    </w:pPr>
                    <w:r w:rsidRPr="00CA3B31">
                      <w:rPr>
                        <w:rFonts w:ascii="Arial" w:hAnsi="Arial"/>
                        <w:sz w:val="18"/>
                        <w:szCs w:val="20"/>
                      </w:rPr>
                      <w:t xml:space="preserve">407.405.6410 </w:t>
                    </w:r>
                  </w:p>
                  <w:p w14:paraId="4879A858" w14:textId="77777777" w:rsidR="005C64D1" w:rsidRPr="00CA3B31" w:rsidRDefault="005C64D1" w:rsidP="000779FD">
                    <w:pPr>
                      <w:jc w:val="right"/>
                      <w:rPr>
                        <w:rFonts w:ascii="Arial" w:hAnsi="Arial"/>
                        <w:sz w:val="18"/>
                        <w:szCs w:val="20"/>
                      </w:rPr>
                    </w:pPr>
                    <w:r w:rsidRPr="00CA3B31">
                      <w:rPr>
                        <w:rFonts w:ascii="Arial" w:hAnsi="Arial"/>
                        <w:sz w:val="18"/>
                        <w:szCs w:val="20"/>
                      </w:rPr>
                      <w:t>407.749.0648 (Fax)</w:t>
                    </w:r>
                  </w:p>
                  <w:p w14:paraId="7E3C14CD" w14:textId="77777777" w:rsidR="005C64D1" w:rsidRDefault="005C64D1" w:rsidP="005C64D1"/>
                </w:txbxContent>
              </v:textbox>
            </v:shape>
          </w:pict>
        </mc:Fallback>
      </mc:AlternateContent>
    </w:r>
  </w:p>
  <w:tbl>
    <w:tblPr>
      <w:tblW w:w="5000" w:type="pct"/>
      <w:tblBorders>
        <w:bottom w:val="single" w:sz="4" w:space="0" w:color="auto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366"/>
      <w:gridCol w:w="434"/>
    </w:tblGrid>
    <w:tr w:rsidR="005C64D1" w14:paraId="4916396D" w14:textId="77777777">
      <w:tc>
        <w:tcPr>
          <w:tcW w:w="4799" w:type="pct"/>
          <w:vAlign w:val="bottom"/>
        </w:tcPr>
        <w:p w14:paraId="61055074" w14:textId="77777777" w:rsidR="005C64D1" w:rsidRPr="000779FD" w:rsidRDefault="009846FD" w:rsidP="005C64D1">
          <w:pPr>
            <w:jc w:val="right"/>
            <w:rPr>
              <w:rFonts w:ascii="Papyrus" w:hAnsi="Papyrus"/>
              <w:i/>
              <w:sz w:val="20"/>
            </w:rPr>
          </w:pPr>
          <w:r>
            <w:rPr>
              <w:rFonts w:ascii="Papyrus" w:hAnsi="Papyrus"/>
              <w:i/>
              <w:noProof/>
              <w:sz w:val="20"/>
            </w:rPr>
            <w:drawing>
              <wp:anchor distT="0" distB="0" distL="114300" distR="114300" simplePos="0" relativeHeight="251659264" behindDoc="0" locked="0" layoutInCell="1" allowOverlap="1" wp14:anchorId="34E97261" wp14:editId="7AD5D10C">
                <wp:simplePos x="0" y="0"/>
                <wp:positionH relativeFrom="column">
                  <wp:posOffset>-3094355</wp:posOffset>
                </wp:positionH>
                <wp:positionV relativeFrom="paragraph">
                  <wp:posOffset>3810</wp:posOffset>
                </wp:positionV>
                <wp:extent cx="2835910" cy="869950"/>
                <wp:effectExtent l="0" t="0" r="0" b="0"/>
                <wp:wrapSquare wrapText="bothSides"/>
                <wp:docPr id="1" name="Picture 0" descr="MA_16002_BMD_MarketAtomy HO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_16002_BMD_MarketAtomy H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5910" cy="869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3EC6BFA" w14:textId="77777777" w:rsidR="005C64D1" w:rsidRDefault="005C64D1" w:rsidP="005C64D1">
          <w:pPr>
            <w:jc w:val="right"/>
            <w:rPr>
              <w:rFonts w:ascii="Papyrus" w:hAnsi="Papyrus"/>
              <w:i/>
              <w:sz w:val="20"/>
            </w:rPr>
          </w:pPr>
        </w:p>
        <w:p w14:paraId="3FF716A2" w14:textId="77777777" w:rsidR="005C64D1" w:rsidRDefault="005C64D1" w:rsidP="005C64D1">
          <w:pPr>
            <w:jc w:val="right"/>
            <w:rPr>
              <w:rFonts w:ascii="Papyrus" w:hAnsi="Papyrus"/>
              <w:i/>
              <w:sz w:val="20"/>
            </w:rPr>
          </w:pPr>
        </w:p>
        <w:p w14:paraId="052C2344" w14:textId="77777777" w:rsidR="00783B05" w:rsidRDefault="00783B05" w:rsidP="00783B05">
          <w:pPr>
            <w:rPr>
              <w:rFonts w:ascii="Papyrus" w:hAnsi="Papyrus"/>
              <w:i/>
              <w:sz w:val="20"/>
            </w:rPr>
          </w:pPr>
        </w:p>
        <w:p w14:paraId="09519616" w14:textId="77777777" w:rsidR="005C64D1" w:rsidRPr="000A25B0" w:rsidRDefault="005C64D1" w:rsidP="00783B05">
          <w:pPr>
            <w:rPr>
              <w:rFonts w:ascii="Papyrus" w:hAnsi="Papyrus"/>
              <w:i/>
              <w:sz w:val="20"/>
            </w:rPr>
          </w:pPr>
        </w:p>
      </w:tc>
      <w:tc>
        <w:tcPr>
          <w:tcW w:w="201" w:type="pct"/>
          <w:tcBorders>
            <w:bottom w:val="single" w:sz="4" w:space="0" w:color="auto"/>
          </w:tcBorders>
          <w:shd w:val="clear" w:color="auto" w:fill="0000FF"/>
          <w:vAlign w:val="bottom"/>
        </w:tcPr>
        <w:p w14:paraId="19F78E2E" w14:textId="77777777" w:rsidR="005C64D1" w:rsidRDefault="005C64D1" w:rsidP="005C64D1">
          <w:pPr>
            <w:pStyle w:val="Header"/>
            <w:rPr>
              <w:color w:val="FFFFFF" w:themeColor="background1"/>
            </w:rPr>
          </w:pPr>
        </w:p>
      </w:tc>
    </w:tr>
  </w:tbl>
  <w:p w14:paraId="74A5E5B5" w14:textId="77777777" w:rsidR="005C64D1" w:rsidRDefault="005C64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30920"/>
    <w:multiLevelType w:val="hybridMultilevel"/>
    <w:tmpl w:val="971ED732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embedSystemFonts/>
  <w:proofState w:spelling="clean" w:grammar="clean"/>
  <w:attachedTemplate r:id="rId1"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65A"/>
    <w:rsid w:val="000779FD"/>
    <w:rsid w:val="00204E9C"/>
    <w:rsid w:val="002858A6"/>
    <w:rsid w:val="00302666"/>
    <w:rsid w:val="00311A95"/>
    <w:rsid w:val="003E542A"/>
    <w:rsid w:val="00411CD2"/>
    <w:rsid w:val="00504815"/>
    <w:rsid w:val="005C64D1"/>
    <w:rsid w:val="00666520"/>
    <w:rsid w:val="00723887"/>
    <w:rsid w:val="00751DAB"/>
    <w:rsid w:val="00783B05"/>
    <w:rsid w:val="00837292"/>
    <w:rsid w:val="009251E0"/>
    <w:rsid w:val="0094265A"/>
    <w:rsid w:val="009846FD"/>
    <w:rsid w:val="00B457DF"/>
    <w:rsid w:val="00B639F9"/>
    <w:rsid w:val="00BF59E7"/>
    <w:rsid w:val="00D260ED"/>
    <w:rsid w:val="00E7639E"/>
    <w:rsid w:val="00EB5C9F"/>
    <w:rsid w:val="00F0325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979C3C"/>
  <w15:docId w15:val="{F6DC1EEB-FA21-8B49-AC29-C83E118B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D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25B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25B0"/>
  </w:style>
  <w:style w:type="paragraph" w:styleId="Footer">
    <w:name w:val="footer"/>
    <w:basedOn w:val="Normal"/>
    <w:link w:val="FooterChar"/>
    <w:uiPriority w:val="99"/>
    <w:unhideWhenUsed/>
    <w:rsid w:val="000A25B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25B0"/>
  </w:style>
  <w:style w:type="paragraph" w:styleId="ListParagraph">
    <w:name w:val="List Paragraph"/>
    <w:basedOn w:val="Normal"/>
    <w:uiPriority w:val="34"/>
    <w:qFormat/>
    <w:rsid w:val="009426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nnaolivo/Library/Group%20Containers/UBF8T346G9.Office/User%20Content.localized/Templates.localized/Letterhea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DFDECB5F7FEB4E90E31C5D3DFF4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A22ED-5BB6-A047-88C1-A577F186F8B2}"/>
      </w:docPartPr>
      <w:docPartBody>
        <w:p w:rsidR="00000000" w:rsidRDefault="00E86DC9">
          <w:pPr>
            <w:pStyle w:val="87DFDECB5F7FEB4E90E31C5D3DFF4464"/>
          </w:pPr>
          <w:r>
            <w:rPr>
              <w:b/>
              <w:bCs/>
              <w:caps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pyrus">
    <w:panose1 w:val="020B0602040200020303"/>
    <w:charset w:val="4D"/>
    <w:family w:val="swiss"/>
    <w:pitch w:val="variable"/>
    <w:sig w:usb0="A000007F" w:usb1="4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C9"/>
    <w:rsid w:val="00E8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7DFDECB5F7FEB4E90E31C5D3DFF4464">
    <w:name w:val="87DFDECB5F7FEB4E90E31C5D3DFF4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Letterheaad.dotx</Template>
  <TotalTime>12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10151 University Boulevard       </vt:lpstr>
    </vt:vector>
  </TitlesOfParts>
  <Company>DAVNA Enterprises, LLC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10151 University Boulevard       </dc:title>
  <dc:subject/>
  <dc:creator>dannajolivo@outlook.com</dc:creator>
  <cp:keywords/>
  <cp:lastModifiedBy>dannajolivo@outlook.com</cp:lastModifiedBy>
  <cp:revision>1</cp:revision>
  <dcterms:created xsi:type="dcterms:W3CDTF">2021-11-03T13:04:00Z</dcterms:created>
  <dcterms:modified xsi:type="dcterms:W3CDTF">2021-11-03T13:16:00Z</dcterms:modified>
</cp:coreProperties>
</file>